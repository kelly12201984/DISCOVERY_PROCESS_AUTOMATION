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4795" w14:textId="77777777" w:rsidR="0097031B" w:rsidRPr="00E92986" w:rsidRDefault="0097031B" w:rsidP="0097031B">
      <w:pPr>
        <w:spacing w:after="0"/>
        <w:jc w:val="center"/>
        <w:rPr>
          <w:sz w:val="28"/>
          <w:szCs w:val="28"/>
        </w:rPr>
      </w:pPr>
      <w:r w:rsidRPr="00E92986">
        <w:rPr>
          <w:sz w:val="28"/>
          <w:szCs w:val="28"/>
        </w:rPr>
        <w:t>Position Guide and Specification</w:t>
      </w:r>
      <w:r>
        <w:rPr>
          <w:sz w:val="28"/>
          <w:szCs w:val="28"/>
        </w:rPr>
        <w:t>:</w:t>
      </w:r>
    </w:p>
    <w:p w14:paraId="7CFE0B9F" w14:textId="2F56821A" w:rsidR="006B1153" w:rsidRPr="00E92986" w:rsidRDefault="00787AE1" w:rsidP="006B115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Fabrication Shop </w:t>
      </w:r>
      <w:r w:rsidR="00CE64CA">
        <w:rPr>
          <w:sz w:val="28"/>
          <w:szCs w:val="28"/>
        </w:rPr>
        <w:t>Welding Inspector</w:t>
      </w:r>
    </w:p>
    <w:p w14:paraId="3910D390" w14:textId="77777777" w:rsidR="006B1153" w:rsidRDefault="006B1153" w:rsidP="006B1153">
      <w:pPr>
        <w:spacing w:after="0"/>
      </w:pPr>
    </w:p>
    <w:p w14:paraId="55911E71" w14:textId="77777777" w:rsidR="006B1153" w:rsidRPr="0097129C" w:rsidRDefault="006B1153" w:rsidP="006B1153">
      <w:pPr>
        <w:rPr>
          <w:b/>
        </w:rPr>
      </w:pPr>
      <w:r w:rsidRPr="0097129C">
        <w:rPr>
          <w:b/>
          <w:sz w:val="24"/>
        </w:rPr>
        <w:t>Scope:</w:t>
      </w:r>
    </w:p>
    <w:p w14:paraId="3B49BACE" w14:textId="520B4828" w:rsidR="00970E62" w:rsidRPr="00970E62" w:rsidRDefault="000C6DB0" w:rsidP="007A54E2">
      <w:pPr>
        <w:spacing w:before="39"/>
        <w:ind w:right="-20"/>
        <w:rPr>
          <w:szCs w:val="20"/>
        </w:rPr>
      </w:pPr>
      <w:r>
        <w:rPr>
          <w:szCs w:val="20"/>
        </w:rPr>
        <w:t>Assist the Quality Control Manager in v</w:t>
      </w:r>
      <w:r w:rsidR="00CE64CA">
        <w:rPr>
          <w:szCs w:val="20"/>
        </w:rPr>
        <w:t>isually inspect</w:t>
      </w:r>
      <w:r>
        <w:rPr>
          <w:szCs w:val="20"/>
        </w:rPr>
        <w:t>ing</w:t>
      </w:r>
      <w:r w:rsidR="00CE64CA">
        <w:rPr>
          <w:szCs w:val="20"/>
        </w:rPr>
        <w:t xml:space="preserve"> completed welds for acceptance </w:t>
      </w:r>
      <w:r w:rsidR="00EF3F4E">
        <w:rPr>
          <w:szCs w:val="20"/>
        </w:rPr>
        <w:t>per</w:t>
      </w:r>
      <w:r w:rsidR="00CE64CA">
        <w:rPr>
          <w:szCs w:val="20"/>
        </w:rPr>
        <w:t xml:space="preserve"> applicable code requirements and per </w:t>
      </w:r>
      <w:r w:rsidR="00736F65">
        <w:rPr>
          <w:szCs w:val="20"/>
        </w:rPr>
        <w:t>fabrication</w:t>
      </w:r>
      <w:r w:rsidR="00CE64CA">
        <w:rPr>
          <w:szCs w:val="20"/>
        </w:rPr>
        <w:t xml:space="preserve"> drawings for type, </w:t>
      </w:r>
      <w:r w:rsidR="00787AE1">
        <w:rPr>
          <w:szCs w:val="20"/>
        </w:rPr>
        <w:t>size,</w:t>
      </w:r>
      <w:r w:rsidR="00CE64CA">
        <w:rPr>
          <w:szCs w:val="20"/>
        </w:rPr>
        <w:t xml:space="preserve"> and length. </w:t>
      </w:r>
      <w:r w:rsidR="00736F65">
        <w:rPr>
          <w:szCs w:val="20"/>
        </w:rPr>
        <w:t xml:space="preserve"> </w:t>
      </w:r>
      <w:r w:rsidR="00EF3F4E">
        <w:rPr>
          <w:szCs w:val="20"/>
        </w:rPr>
        <w:t xml:space="preserve">Inspect welds to </w:t>
      </w:r>
      <w:r w:rsidR="00736F65">
        <w:rPr>
          <w:szCs w:val="20"/>
        </w:rPr>
        <w:t xml:space="preserve">confirm </w:t>
      </w:r>
      <w:r w:rsidR="00EF3F4E">
        <w:rPr>
          <w:szCs w:val="20"/>
        </w:rPr>
        <w:t xml:space="preserve">entire length is free of </w:t>
      </w:r>
      <w:r w:rsidR="00736F65">
        <w:rPr>
          <w:szCs w:val="20"/>
        </w:rPr>
        <w:t xml:space="preserve">defects including </w:t>
      </w:r>
      <w:r w:rsidR="00EF3F4E">
        <w:rPr>
          <w:szCs w:val="20"/>
        </w:rPr>
        <w:t xml:space="preserve">porosity, pin holes, cracks, or any other rejectable </w:t>
      </w:r>
      <w:r w:rsidR="00736F65">
        <w:rPr>
          <w:szCs w:val="20"/>
        </w:rPr>
        <w:t>flaws</w:t>
      </w:r>
      <w:r w:rsidR="00EF3F4E">
        <w:rPr>
          <w:szCs w:val="20"/>
        </w:rPr>
        <w:t xml:space="preserve">. </w:t>
      </w:r>
      <w:r w:rsidR="00736F65">
        <w:rPr>
          <w:szCs w:val="20"/>
        </w:rPr>
        <w:t xml:space="preserve"> </w:t>
      </w:r>
      <w:r w:rsidR="00F37A97" w:rsidRPr="00970E62">
        <w:rPr>
          <w:szCs w:val="20"/>
        </w:rPr>
        <w:t>Ensure</w:t>
      </w:r>
      <w:r w:rsidR="00970E62" w:rsidRPr="00970E62">
        <w:rPr>
          <w:szCs w:val="20"/>
        </w:rPr>
        <w:t xml:space="preserve"> </w:t>
      </w:r>
      <w:r w:rsidR="00F518B6">
        <w:rPr>
          <w:szCs w:val="20"/>
        </w:rPr>
        <w:t>equipment</w:t>
      </w:r>
      <w:r w:rsidR="007A54E2">
        <w:rPr>
          <w:szCs w:val="20"/>
        </w:rPr>
        <w:t xml:space="preserve"> </w:t>
      </w:r>
      <w:r w:rsidR="00F518B6">
        <w:rPr>
          <w:szCs w:val="20"/>
        </w:rPr>
        <w:t>is</w:t>
      </w:r>
      <w:r w:rsidR="00970E62" w:rsidRPr="00970E62">
        <w:rPr>
          <w:szCs w:val="20"/>
        </w:rPr>
        <w:t xml:space="preserve"> designed and fabricated in accordance with customer specifications, applicable construction codes, and internal procedures as specified within </w:t>
      </w:r>
      <w:r w:rsidR="00F37A97" w:rsidRPr="00970E62">
        <w:rPr>
          <w:szCs w:val="20"/>
        </w:rPr>
        <w:t>the company</w:t>
      </w:r>
      <w:r w:rsidR="00970E62" w:rsidRPr="00970E62">
        <w:rPr>
          <w:szCs w:val="20"/>
        </w:rPr>
        <w:t xml:space="preserve"> quality manual.  </w:t>
      </w:r>
      <w:r w:rsidR="00F37A97">
        <w:rPr>
          <w:szCs w:val="20"/>
        </w:rPr>
        <w:t xml:space="preserve">Help assure quality production on the shop floor by assisting with inspections and associated QC documentation. </w:t>
      </w:r>
      <w:r w:rsidR="00736F65">
        <w:rPr>
          <w:szCs w:val="20"/>
        </w:rPr>
        <w:t xml:space="preserve"> </w:t>
      </w:r>
      <w:r w:rsidR="00970E62" w:rsidRPr="00970E62">
        <w:rPr>
          <w:szCs w:val="20"/>
        </w:rPr>
        <w:t>Regularly work with Savannah Tank team members and outside inspectors to verify compliance.</w:t>
      </w:r>
    </w:p>
    <w:p w14:paraId="16903DF1" w14:textId="77777777" w:rsidR="00BD5666" w:rsidRPr="0097129C" w:rsidRDefault="00BD5666" w:rsidP="006B1153">
      <w:pPr>
        <w:rPr>
          <w:b/>
        </w:rPr>
      </w:pPr>
    </w:p>
    <w:p w14:paraId="36A4F681" w14:textId="77777777" w:rsidR="005C0709" w:rsidRPr="00D573FE" w:rsidRDefault="006B1153" w:rsidP="00D573FE">
      <w:pPr>
        <w:rPr>
          <w:b/>
          <w:sz w:val="24"/>
        </w:rPr>
      </w:pPr>
      <w:r w:rsidRPr="0097129C">
        <w:rPr>
          <w:b/>
          <w:sz w:val="24"/>
        </w:rPr>
        <w:t>Principal Duties:</w:t>
      </w:r>
      <w:r w:rsidR="005C0709" w:rsidRPr="00D573FE">
        <w:t xml:space="preserve">  </w:t>
      </w:r>
    </w:p>
    <w:p w14:paraId="642FBE5C" w14:textId="6D7E879A" w:rsidR="00EF3F4E" w:rsidRDefault="00EF3F4E" w:rsidP="00021A0F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>With minimal supervision</w:t>
      </w:r>
      <w:r w:rsidR="00736F65">
        <w:rPr>
          <w:sz w:val="22"/>
        </w:rPr>
        <w:t>,</w:t>
      </w:r>
      <w:r>
        <w:rPr>
          <w:sz w:val="22"/>
        </w:rPr>
        <w:t xml:space="preserve"> perform visual inspection of welds completed with the GMAW, FCAW, GTAW or SAW welding processes.</w:t>
      </w:r>
    </w:p>
    <w:p w14:paraId="793F9681" w14:textId="684618BB" w:rsidR="00021A0F" w:rsidRDefault="00EF3F4E" w:rsidP="00021A0F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>Perform</w:t>
      </w:r>
      <w:r w:rsidR="00F37A97">
        <w:rPr>
          <w:sz w:val="22"/>
        </w:rPr>
        <w:t xml:space="preserve"> regular shop floor inspections</w:t>
      </w:r>
      <w:r>
        <w:rPr>
          <w:sz w:val="22"/>
        </w:rPr>
        <w:t xml:space="preserve"> of completed or in process items</w:t>
      </w:r>
      <w:r w:rsidR="00F37A97">
        <w:rPr>
          <w:sz w:val="22"/>
        </w:rPr>
        <w:t xml:space="preserve">. As needed, inspect customer orders at designated check points to ensure technical integrity, dimensional accuracy, and high levels of quality. Coordinate with QC Manager and shop floor leaders to ensure any / all noted defects are corrected prior to </w:t>
      </w:r>
      <w:r>
        <w:rPr>
          <w:sz w:val="22"/>
        </w:rPr>
        <w:t>testing</w:t>
      </w:r>
      <w:r w:rsidR="00F37A97">
        <w:rPr>
          <w:sz w:val="22"/>
        </w:rPr>
        <w:t>.</w:t>
      </w:r>
    </w:p>
    <w:p w14:paraId="37B1FC9C" w14:textId="186A04D9" w:rsidR="00F37A97" w:rsidRPr="007E5875" w:rsidRDefault="00F37A97" w:rsidP="00021A0F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>Assist with maintaining material test reports. Work with purchasing and receiving personnel to keep control of critical material documentation.</w:t>
      </w:r>
    </w:p>
    <w:p w14:paraId="177DDC5C" w14:textId="74765924" w:rsidR="007E5875" w:rsidRDefault="007A54E2" w:rsidP="007E5875">
      <w:pPr>
        <w:pStyle w:val="ListParagraph"/>
        <w:numPr>
          <w:ilvl w:val="0"/>
          <w:numId w:val="2"/>
        </w:numPr>
        <w:rPr>
          <w:sz w:val="22"/>
        </w:rPr>
      </w:pPr>
      <w:r w:rsidRPr="007E5875">
        <w:rPr>
          <w:sz w:val="22"/>
        </w:rPr>
        <w:t xml:space="preserve">Create and maintain quality records for </w:t>
      </w:r>
      <w:r w:rsidR="00F518B6">
        <w:rPr>
          <w:sz w:val="22"/>
        </w:rPr>
        <w:t>fabricated equipment</w:t>
      </w:r>
      <w:r w:rsidRPr="007E5875">
        <w:rPr>
          <w:sz w:val="22"/>
        </w:rPr>
        <w:t xml:space="preserve"> including inspection reports, and other quality-related documents.  </w:t>
      </w:r>
    </w:p>
    <w:p w14:paraId="7098EC79" w14:textId="5972042B" w:rsidR="00F37A97" w:rsidRDefault="002D5CA0" w:rsidP="00B60446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>Track quality issues on QC checklists and sign off once issues have been resolved.</w:t>
      </w:r>
    </w:p>
    <w:p w14:paraId="3017A708" w14:textId="02FAB60B" w:rsidR="002D5CA0" w:rsidRDefault="002D5CA0" w:rsidP="00B60446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 xml:space="preserve">Assist receiving department with </w:t>
      </w:r>
      <w:r w:rsidR="003C3B18">
        <w:rPr>
          <w:sz w:val="22"/>
        </w:rPr>
        <w:t>measuring and verifying critical dimensions on incoming materials</w:t>
      </w:r>
      <w:r>
        <w:rPr>
          <w:sz w:val="22"/>
        </w:rPr>
        <w:t>.</w:t>
      </w:r>
      <w:r w:rsidR="003C3B18">
        <w:rPr>
          <w:sz w:val="22"/>
        </w:rPr>
        <w:t xml:space="preserve"> Record key measurements on QC receiving inspection reports.</w:t>
      </w:r>
    </w:p>
    <w:p w14:paraId="31FD66B1" w14:textId="4C12729A" w:rsidR="003701E1" w:rsidRPr="00E57891" w:rsidRDefault="003701E1" w:rsidP="00E57891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 xml:space="preserve">Witness pressure testing to verify all components are leak free. </w:t>
      </w:r>
    </w:p>
    <w:p w14:paraId="1C18420B" w14:textId="748C5568" w:rsidR="003701E1" w:rsidRDefault="003701E1" w:rsidP="00B60446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>Perform pre-shipment inspections to ensure all required components are attached</w:t>
      </w:r>
      <w:r w:rsidR="00F518B6">
        <w:rPr>
          <w:sz w:val="22"/>
        </w:rPr>
        <w:t xml:space="preserve"> to fabricated equipment</w:t>
      </w:r>
      <w:r>
        <w:rPr>
          <w:sz w:val="22"/>
        </w:rPr>
        <w:t xml:space="preserve"> or packaged</w:t>
      </w:r>
      <w:r w:rsidR="00F518B6">
        <w:rPr>
          <w:sz w:val="22"/>
        </w:rPr>
        <w:t xml:space="preserve"> separately</w:t>
      </w:r>
      <w:r>
        <w:rPr>
          <w:sz w:val="22"/>
        </w:rPr>
        <w:t xml:space="preserve"> for shipment.</w:t>
      </w:r>
    </w:p>
    <w:p w14:paraId="7B3D3CC8" w14:textId="3CD2A4AE" w:rsidR="003701E1" w:rsidRDefault="003701E1" w:rsidP="00B60446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 xml:space="preserve">Ability to work overtime as needed. </w:t>
      </w:r>
    </w:p>
    <w:p w14:paraId="62C7E5F7" w14:textId="1BF2FA42" w:rsidR="00B60446" w:rsidRPr="007E5875" w:rsidRDefault="00F37A97" w:rsidP="00B60446">
      <w:pPr>
        <w:pStyle w:val="ListParagraph"/>
        <w:numPr>
          <w:ilvl w:val="0"/>
          <w:numId w:val="2"/>
        </w:numPr>
        <w:spacing w:before="39"/>
        <w:ind w:right="-20"/>
        <w:rPr>
          <w:sz w:val="22"/>
        </w:rPr>
      </w:pPr>
      <w:r>
        <w:rPr>
          <w:sz w:val="22"/>
        </w:rPr>
        <w:t>Other duties as assigned.</w:t>
      </w:r>
      <w:r w:rsidR="00B60446" w:rsidRPr="007E5875">
        <w:rPr>
          <w:sz w:val="22"/>
        </w:rPr>
        <w:t xml:space="preserve">    </w:t>
      </w:r>
    </w:p>
    <w:p w14:paraId="7A2F6CB9" w14:textId="77777777" w:rsidR="006B1153" w:rsidRPr="00B77BF5" w:rsidRDefault="006B1153" w:rsidP="00B77BF5">
      <w:pPr>
        <w:ind w:left="360"/>
      </w:pPr>
    </w:p>
    <w:p w14:paraId="1C3F2235" w14:textId="25F3C1F9" w:rsidR="00F37A97" w:rsidRDefault="002B3522" w:rsidP="00F37A97">
      <w:pPr>
        <w:pStyle w:val="ListParagraph"/>
        <w:ind w:left="0"/>
        <w:rPr>
          <w:b/>
        </w:rPr>
      </w:pPr>
      <w:r w:rsidRPr="00144342">
        <w:rPr>
          <w:b/>
        </w:rPr>
        <w:lastRenderedPageBreak/>
        <w:t xml:space="preserve">Required Background, </w:t>
      </w:r>
      <w:r w:rsidR="003701E1" w:rsidRPr="00144342">
        <w:rPr>
          <w:b/>
        </w:rPr>
        <w:t>Skills,</w:t>
      </w:r>
      <w:r w:rsidRPr="00144342">
        <w:rPr>
          <w:b/>
        </w:rPr>
        <w:t xml:space="preserve"> and Competencies:</w:t>
      </w:r>
    </w:p>
    <w:p w14:paraId="087B444F" w14:textId="37A3A6B4" w:rsidR="002B3522" w:rsidRPr="00F37A97" w:rsidRDefault="002B3522" w:rsidP="00F37A97">
      <w:pPr>
        <w:pStyle w:val="ListParagraph"/>
        <w:ind w:left="0"/>
        <w:rPr>
          <w:b/>
        </w:rPr>
      </w:pPr>
      <w:r w:rsidRPr="00F37A97">
        <w:rPr>
          <w:sz w:val="22"/>
        </w:rPr>
        <w:t xml:space="preserve">  </w:t>
      </w:r>
    </w:p>
    <w:p w14:paraId="1831E784" w14:textId="0CC578F8" w:rsidR="003C3B18" w:rsidRDefault="003C3B18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Previous experience in </w:t>
      </w:r>
      <w:r w:rsidR="00CE64CA">
        <w:rPr>
          <w:sz w:val="22"/>
        </w:rPr>
        <w:t>welding inspection</w:t>
      </w:r>
      <w:r>
        <w:rPr>
          <w:sz w:val="22"/>
        </w:rPr>
        <w:t xml:space="preserve"> (</w:t>
      </w:r>
      <w:r w:rsidR="000C6DB0">
        <w:rPr>
          <w:sz w:val="22"/>
        </w:rPr>
        <w:t>2</w:t>
      </w:r>
      <w:r>
        <w:rPr>
          <w:sz w:val="22"/>
        </w:rPr>
        <w:t>+ years preferred)</w:t>
      </w:r>
    </w:p>
    <w:p w14:paraId="380D8D3D" w14:textId="42CB3970" w:rsidR="00EF3F4E" w:rsidRDefault="00EF3F4E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Working knowledge of NDE testing practices</w:t>
      </w:r>
      <w:r w:rsidR="000C6DB0">
        <w:rPr>
          <w:sz w:val="22"/>
        </w:rPr>
        <w:t xml:space="preserve"> preferred</w:t>
      </w:r>
      <w:r>
        <w:rPr>
          <w:sz w:val="22"/>
        </w:rPr>
        <w:t>.</w:t>
      </w:r>
    </w:p>
    <w:p w14:paraId="7DE630F9" w14:textId="1BAD5161" w:rsidR="00AD7E53" w:rsidRPr="0097129C" w:rsidRDefault="00AD7E53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Working knowledge of ASME and API codes for tank and pressure vessel fabrication</w:t>
      </w:r>
      <w:r w:rsidR="000C6DB0">
        <w:rPr>
          <w:sz w:val="22"/>
        </w:rPr>
        <w:t xml:space="preserve"> preferred</w:t>
      </w:r>
      <w:r>
        <w:rPr>
          <w:sz w:val="22"/>
        </w:rPr>
        <w:t xml:space="preserve">.  </w:t>
      </w:r>
    </w:p>
    <w:p w14:paraId="02F1B905" w14:textId="4000799A" w:rsidR="002B3522" w:rsidRPr="00E75247" w:rsidRDefault="003C3B18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Working</w:t>
      </w:r>
      <w:r w:rsidR="002B3522" w:rsidRPr="00E75247">
        <w:rPr>
          <w:sz w:val="22"/>
        </w:rPr>
        <w:t xml:space="preserve"> knowledge related to metal fabrication processes and welding techniques</w:t>
      </w:r>
      <w:r w:rsidR="000C6DB0">
        <w:rPr>
          <w:sz w:val="22"/>
        </w:rPr>
        <w:t xml:space="preserve"> preferred</w:t>
      </w:r>
      <w:r w:rsidR="002B3522" w:rsidRPr="00E75247">
        <w:rPr>
          <w:sz w:val="22"/>
        </w:rPr>
        <w:t xml:space="preserve">.   </w:t>
      </w:r>
    </w:p>
    <w:p w14:paraId="0E53B256" w14:textId="2785DD15" w:rsidR="007F01F9" w:rsidRDefault="003C3B18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Ability to accurately read tape measure, blueprints, and schematics to </w:t>
      </w:r>
      <w:r w:rsidRPr="00F60B65">
        <w:rPr>
          <w:sz w:val="22"/>
        </w:rPr>
        <w:t>confirm dimensions, layouts, and thicknesses.</w:t>
      </w:r>
    </w:p>
    <w:p w14:paraId="751CA499" w14:textId="107C4306" w:rsidR="002D5CA0" w:rsidRDefault="007F01F9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Ability</w:t>
      </w:r>
      <w:r w:rsidR="00AD7E53" w:rsidRPr="00F60B65">
        <w:rPr>
          <w:sz w:val="22"/>
        </w:rPr>
        <w:t xml:space="preserve"> to </w:t>
      </w:r>
      <w:r w:rsidR="00F60B65" w:rsidRPr="00F60B65">
        <w:rPr>
          <w:sz w:val="22"/>
        </w:rPr>
        <w:t>visually inspect fabricated metal equipment and identify defects in fa</w:t>
      </w:r>
      <w:r>
        <w:rPr>
          <w:sz w:val="22"/>
        </w:rPr>
        <w:t>brication including welds.</w:t>
      </w:r>
    </w:p>
    <w:p w14:paraId="3BED4597" w14:textId="2D5A2ADA" w:rsidR="002B3522" w:rsidRPr="00F60B65" w:rsidRDefault="002D5CA0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Ability to maneuver over, under, through and inside fabricated equipment to perform required inspection</w:t>
      </w:r>
      <w:r w:rsidR="003C3B18">
        <w:rPr>
          <w:sz w:val="22"/>
        </w:rPr>
        <w:t>s</w:t>
      </w:r>
      <w:r>
        <w:rPr>
          <w:sz w:val="22"/>
        </w:rPr>
        <w:t>.</w:t>
      </w:r>
      <w:r w:rsidR="00AD7E53" w:rsidRPr="00F60B65">
        <w:rPr>
          <w:sz w:val="22"/>
        </w:rPr>
        <w:t xml:space="preserve"> </w:t>
      </w:r>
    </w:p>
    <w:p w14:paraId="1893931D" w14:textId="2A250C91" w:rsidR="00F60B65" w:rsidRPr="002843F1" w:rsidRDefault="00F60B65" w:rsidP="00F60B65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Good </w:t>
      </w:r>
      <w:r w:rsidRPr="002843F1">
        <w:rPr>
          <w:sz w:val="22"/>
        </w:rPr>
        <w:t xml:space="preserve">interpersonal and communication skills. </w:t>
      </w:r>
      <w:r w:rsidR="00736F65">
        <w:rPr>
          <w:sz w:val="22"/>
        </w:rPr>
        <w:t xml:space="preserve"> </w:t>
      </w:r>
      <w:r w:rsidR="00CA15B6">
        <w:rPr>
          <w:sz w:val="22"/>
        </w:rPr>
        <w:t>Ability to listen and communicate clearly with others.</w:t>
      </w:r>
      <w:r w:rsidRPr="002843F1">
        <w:rPr>
          <w:sz w:val="22"/>
        </w:rPr>
        <w:t xml:space="preserve"> </w:t>
      </w:r>
    </w:p>
    <w:p w14:paraId="707F9088" w14:textId="77777777" w:rsidR="002B3522" w:rsidRPr="002843F1" w:rsidRDefault="002B3522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Analytical skills.  Must also be able to work with others to solve </w:t>
      </w:r>
      <w:r w:rsidR="00F60B65">
        <w:rPr>
          <w:sz w:val="22"/>
        </w:rPr>
        <w:t xml:space="preserve">quality </w:t>
      </w:r>
      <w:r>
        <w:rPr>
          <w:sz w:val="22"/>
        </w:rPr>
        <w:t xml:space="preserve">problems by identifying and addressing root cause.    </w:t>
      </w:r>
      <w:r w:rsidRPr="002843F1">
        <w:rPr>
          <w:sz w:val="22"/>
        </w:rPr>
        <w:t xml:space="preserve">  </w:t>
      </w:r>
    </w:p>
    <w:p w14:paraId="68D898CE" w14:textId="16D0179B" w:rsidR="002B3522" w:rsidRPr="0097129C" w:rsidRDefault="003C3B18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Proficient PC skills. Familiarity with MS Excel, Word, and Outlook.</w:t>
      </w:r>
    </w:p>
    <w:p w14:paraId="586B0A26" w14:textId="77777777" w:rsidR="002B3522" w:rsidRPr="0097129C" w:rsidRDefault="002B3522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 w:rsidRPr="0097129C">
        <w:rPr>
          <w:sz w:val="22"/>
        </w:rPr>
        <w:t xml:space="preserve">Attention to detail and ability to organize and keep detailed records and work papers.    </w:t>
      </w:r>
    </w:p>
    <w:p w14:paraId="1D71428D" w14:textId="5224B662" w:rsidR="002B3522" w:rsidRDefault="003C3B18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Positive attitude and ability to work independently as well as part of a team.</w:t>
      </w:r>
    </w:p>
    <w:p w14:paraId="6C18BD91" w14:textId="48264CAE" w:rsidR="003C3B18" w:rsidRPr="0097129C" w:rsidRDefault="003C3B18" w:rsidP="002B3522">
      <w:pPr>
        <w:pStyle w:val="ListParagraph"/>
        <w:widowControl/>
        <w:numPr>
          <w:ilvl w:val="0"/>
          <w:numId w:val="3"/>
        </w:numPr>
        <w:rPr>
          <w:sz w:val="22"/>
        </w:rPr>
      </w:pPr>
      <w:r>
        <w:rPr>
          <w:sz w:val="22"/>
        </w:rPr>
        <w:t>Must pass pre-employment drug test.</w:t>
      </w:r>
    </w:p>
    <w:p w14:paraId="1D12E089" w14:textId="77777777" w:rsidR="002B3522" w:rsidRDefault="002B3522" w:rsidP="002B3522">
      <w:pPr>
        <w:pStyle w:val="ListParagraph"/>
      </w:pPr>
    </w:p>
    <w:p w14:paraId="783C9BEB" w14:textId="77777777" w:rsidR="002B3522" w:rsidRDefault="002B3522" w:rsidP="002B3522">
      <w:pPr>
        <w:pStyle w:val="ListParagraph"/>
      </w:pPr>
    </w:p>
    <w:p w14:paraId="48367065" w14:textId="77777777" w:rsidR="002B3522" w:rsidRPr="00144342" w:rsidRDefault="002B3522" w:rsidP="002B3522">
      <w:pPr>
        <w:pStyle w:val="ListParagraph"/>
        <w:ind w:left="0"/>
        <w:rPr>
          <w:b/>
        </w:rPr>
      </w:pPr>
      <w:r w:rsidRPr="00144342">
        <w:rPr>
          <w:b/>
        </w:rPr>
        <w:t>Characteristics:</w:t>
      </w:r>
    </w:p>
    <w:p w14:paraId="6B82AD6D" w14:textId="77777777" w:rsidR="002B3522" w:rsidRPr="0097129C" w:rsidRDefault="002B3522" w:rsidP="002B3522">
      <w:pPr>
        <w:pStyle w:val="ListParagraph"/>
        <w:widowControl/>
        <w:numPr>
          <w:ilvl w:val="0"/>
          <w:numId w:val="4"/>
        </w:numPr>
        <w:rPr>
          <w:sz w:val="22"/>
        </w:rPr>
      </w:pPr>
      <w:r w:rsidRPr="0097129C">
        <w:rPr>
          <w:sz w:val="22"/>
        </w:rPr>
        <w:t>Intelligent</w:t>
      </w:r>
    </w:p>
    <w:p w14:paraId="0F442D88" w14:textId="77777777" w:rsidR="002B3522" w:rsidRPr="0097129C" w:rsidRDefault="002B3522" w:rsidP="002B3522">
      <w:pPr>
        <w:pStyle w:val="ListParagraph"/>
        <w:widowControl/>
        <w:numPr>
          <w:ilvl w:val="0"/>
          <w:numId w:val="4"/>
        </w:numPr>
        <w:rPr>
          <w:sz w:val="22"/>
        </w:rPr>
      </w:pPr>
      <w:r w:rsidRPr="0097129C">
        <w:rPr>
          <w:sz w:val="22"/>
        </w:rPr>
        <w:t>High integrity</w:t>
      </w:r>
    </w:p>
    <w:p w14:paraId="4593627E" w14:textId="77777777" w:rsidR="002B3522" w:rsidRPr="0097129C" w:rsidRDefault="002B3522" w:rsidP="002B3522">
      <w:pPr>
        <w:pStyle w:val="ListParagraph"/>
        <w:widowControl/>
        <w:numPr>
          <w:ilvl w:val="0"/>
          <w:numId w:val="4"/>
        </w:numPr>
        <w:rPr>
          <w:sz w:val="22"/>
        </w:rPr>
      </w:pPr>
      <w:r w:rsidRPr="0097129C">
        <w:rPr>
          <w:sz w:val="22"/>
        </w:rPr>
        <w:t>Hard-working with high energy level</w:t>
      </w:r>
    </w:p>
    <w:p w14:paraId="42365C6E" w14:textId="77777777" w:rsidR="002B3522" w:rsidRPr="0097129C" w:rsidRDefault="002B3522" w:rsidP="002B3522">
      <w:pPr>
        <w:pStyle w:val="ListParagraph"/>
        <w:widowControl/>
        <w:numPr>
          <w:ilvl w:val="0"/>
          <w:numId w:val="4"/>
        </w:numPr>
        <w:rPr>
          <w:sz w:val="22"/>
        </w:rPr>
      </w:pPr>
      <w:r w:rsidRPr="0097129C">
        <w:rPr>
          <w:sz w:val="22"/>
        </w:rPr>
        <w:t>Results-oriented</w:t>
      </w:r>
    </w:p>
    <w:p w14:paraId="3A84CDF0" w14:textId="77777777" w:rsidR="002B3522" w:rsidRDefault="002B3522" w:rsidP="002B3522">
      <w:pPr>
        <w:pStyle w:val="ListParagraph"/>
        <w:widowControl/>
        <w:numPr>
          <w:ilvl w:val="0"/>
          <w:numId w:val="4"/>
        </w:numPr>
        <w:rPr>
          <w:sz w:val="22"/>
        </w:rPr>
      </w:pPr>
      <w:r w:rsidRPr="0097129C">
        <w:rPr>
          <w:sz w:val="22"/>
        </w:rPr>
        <w:t xml:space="preserve">Team </w:t>
      </w:r>
      <w:r>
        <w:rPr>
          <w:sz w:val="22"/>
        </w:rPr>
        <w:t xml:space="preserve">builder and team </w:t>
      </w:r>
      <w:r w:rsidRPr="0097129C">
        <w:rPr>
          <w:sz w:val="22"/>
        </w:rPr>
        <w:t>player</w:t>
      </w:r>
      <w:r>
        <w:rPr>
          <w:sz w:val="22"/>
        </w:rPr>
        <w:t xml:space="preserve"> </w:t>
      </w:r>
    </w:p>
    <w:p w14:paraId="0FA9B432" w14:textId="1C46DDAD" w:rsidR="003701E1" w:rsidRDefault="003701E1" w:rsidP="002B3522">
      <w:pPr>
        <w:pStyle w:val="ListParagraph"/>
        <w:widowControl/>
        <w:numPr>
          <w:ilvl w:val="0"/>
          <w:numId w:val="4"/>
        </w:numPr>
        <w:rPr>
          <w:sz w:val="22"/>
        </w:rPr>
      </w:pPr>
      <w:r>
        <w:rPr>
          <w:sz w:val="22"/>
        </w:rPr>
        <w:t>Eager to learn</w:t>
      </w:r>
    </w:p>
    <w:p w14:paraId="6A77033C" w14:textId="77777777" w:rsidR="00CA15B6" w:rsidRPr="00CA15B6" w:rsidRDefault="00CA15B6" w:rsidP="00CA15B6"/>
    <w:p w14:paraId="5A0DC3C4" w14:textId="6AB473C0" w:rsidR="006B1153" w:rsidRDefault="00F37A97" w:rsidP="00BE3C59">
      <w:r w:rsidRPr="00F37A97">
        <w:rPr>
          <w:b/>
          <w:bCs/>
          <w:sz w:val="24"/>
          <w:szCs w:val="24"/>
        </w:rPr>
        <w:t>Reports To:</w:t>
      </w:r>
      <w:r>
        <w:rPr>
          <w:b/>
          <w:bCs/>
          <w:sz w:val="24"/>
          <w:szCs w:val="24"/>
        </w:rPr>
        <w:t xml:space="preserve"> </w:t>
      </w:r>
      <w:r>
        <w:t>Quality Control Manager</w:t>
      </w:r>
    </w:p>
    <w:sectPr w:rsidR="006B1153" w:rsidSect="0049412B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9D99" w14:textId="77777777" w:rsidR="005F09EB" w:rsidRDefault="005F09EB" w:rsidP="00CA30EF">
      <w:r>
        <w:separator/>
      </w:r>
    </w:p>
  </w:endnote>
  <w:endnote w:type="continuationSeparator" w:id="0">
    <w:p w14:paraId="7002D03F" w14:textId="77777777" w:rsidR="005F09EB" w:rsidRDefault="005F09EB" w:rsidP="00CA3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9670D" w14:textId="77777777" w:rsidR="005F09EB" w:rsidRDefault="005F09EB" w:rsidP="00CA30EF">
      <w:r>
        <w:separator/>
      </w:r>
    </w:p>
  </w:footnote>
  <w:footnote w:type="continuationSeparator" w:id="0">
    <w:p w14:paraId="157D4C3D" w14:textId="77777777" w:rsidR="005F09EB" w:rsidRDefault="005F09EB" w:rsidP="00CA3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F0BA" w14:textId="77777777" w:rsidR="00AD7E53" w:rsidRDefault="00AD7E53">
    <w:pPr>
      <w:pStyle w:val="Header"/>
    </w:pPr>
    <w:r>
      <w:tab/>
    </w:r>
    <w:r>
      <w:tab/>
    </w:r>
  </w:p>
  <w:p w14:paraId="6E3B0129" w14:textId="13346CA2" w:rsidR="00AD7E53" w:rsidRDefault="00DE506F">
    <w:pPr>
      <w:pStyle w:val="Header"/>
    </w:pP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5B2DB6" wp14:editId="7BC016B7">
              <wp:simplePos x="0" y="0"/>
              <wp:positionH relativeFrom="column">
                <wp:posOffset>-85725</wp:posOffset>
              </wp:positionH>
              <wp:positionV relativeFrom="paragraph">
                <wp:posOffset>130175</wp:posOffset>
              </wp:positionV>
              <wp:extent cx="6172200" cy="19050"/>
              <wp:effectExtent l="9525" t="6350" r="9525" b="12700"/>
              <wp:wrapNone/>
              <wp:docPr id="10991083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7220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CA0AB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6.75pt;margin-top:10.25pt;width:486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" strokecolor="#0f243e [1615]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AD7E53" w14:paraId="259A50C2" w14:textId="77777777" w:rsidTr="006D672B">
      <w:tc>
        <w:tcPr>
          <w:tcW w:w="5130" w:type="dxa"/>
          <w:vMerge w:val="restart"/>
        </w:tcPr>
        <w:p w14:paraId="1FF074BC" w14:textId="77777777" w:rsidR="00AD7E53" w:rsidRPr="006D672B" w:rsidRDefault="00AD7E53" w:rsidP="006D672B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66BB02CC" w14:textId="77777777" w:rsidR="00AD7E53" w:rsidRPr="006D672B" w:rsidRDefault="00AD7E53" w:rsidP="006D672B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517850">
            <w:rPr>
              <w:rFonts w:ascii="Gill Sans MT" w:hAnsi="Gill Sans MT"/>
              <w:b/>
              <w:color w:val="1F497D" w:themeColor="text2"/>
              <w:sz w:val="20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517850">
            <w:rPr>
              <w:rFonts w:ascii="Gill Sans MT" w:hAnsi="Gill Sans MT"/>
              <w:b/>
              <w:color w:val="1F497D" w:themeColor="text2"/>
              <w:sz w:val="20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517850">
            <w:rPr>
              <w:rFonts w:ascii="Gill Sans MT" w:hAnsi="Gill Sans MT"/>
              <w:b/>
              <w:color w:val="1F497D" w:themeColor="text2"/>
              <w:sz w:val="20"/>
            </w:rPr>
            <w:t>ORPORATION</w:t>
          </w:r>
        </w:p>
      </w:tc>
      <w:tc>
        <w:tcPr>
          <w:tcW w:w="4860" w:type="dxa"/>
        </w:tcPr>
        <w:p w14:paraId="2F673649" w14:textId="77777777" w:rsidR="00AD7E53" w:rsidRPr="006D672B" w:rsidRDefault="00AD7E53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AD7E53" w14:paraId="78A67586" w14:textId="77777777" w:rsidTr="006D672B">
      <w:tc>
        <w:tcPr>
          <w:tcW w:w="5130" w:type="dxa"/>
          <w:vMerge/>
        </w:tcPr>
        <w:p w14:paraId="2C18EBD5" w14:textId="77777777" w:rsidR="00AD7E53" w:rsidRPr="006D672B" w:rsidRDefault="00AD7E53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531C1D8C" w14:textId="77777777" w:rsidR="00AD7E53" w:rsidRPr="006D672B" w:rsidRDefault="00AD7E53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Savannah, GA 31415</w:t>
          </w:r>
        </w:p>
      </w:tc>
    </w:tr>
    <w:tr w:rsidR="00AD7E53" w14:paraId="61F58893" w14:textId="77777777" w:rsidTr="006D672B">
      <w:tc>
        <w:tcPr>
          <w:tcW w:w="5130" w:type="dxa"/>
          <w:vMerge/>
        </w:tcPr>
        <w:p w14:paraId="24F78493" w14:textId="77777777" w:rsidR="00AD7E53" w:rsidRPr="006D672B" w:rsidRDefault="00AD7E53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46A5CEA6" w14:textId="77777777" w:rsidR="00AD7E53" w:rsidRPr="006D672B" w:rsidRDefault="00AD7E53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23855A2D" w14:textId="64E4BBEA" w:rsidR="00AD7E53" w:rsidRDefault="00DE50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F55C43" wp14:editId="28A1DE95">
              <wp:simplePos x="0" y="0"/>
              <wp:positionH relativeFrom="column">
                <wp:posOffset>-123825</wp:posOffset>
              </wp:positionH>
              <wp:positionV relativeFrom="paragraph">
                <wp:posOffset>119380</wp:posOffset>
              </wp:positionV>
              <wp:extent cx="5943600" cy="0"/>
              <wp:effectExtent l="9525" t="5080" r="9525" b="13970"/>
              <wp:wrapNone/>
              <wp:docPr id="176580245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20B95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9.75pt;margin-top:9.4pt;width:46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" strokecolor="#1f497d [3215]"/>
          </w:pict>
        </mc:Fallback>
      </mc:AlternateContent>
    </w:r>
    <w:r w:rsidR="00AD7E53">
      <w:t xml:space="preserve">                                                                     </w:t>
    </w:r>
    <w:r w:rsidR="00AD7E53" w:rsidRPr="0049412B">
      <w:t xml:space="preserve">     </w:t>
    </w:r>
  </w:p>
  <w:p w14:paraId="4DE143F8" w14:textId="77777777" w:rsidR="00AD7E53" w:rsidRPr="0049412B" w:rsidRDefault="00AD7E53">
    <w:pPr>
      <w:pStyle w:val="Header"/>
    </w:pPr>
    <w:r w:rsidRPr="0049412B">
      <w:t xml:space="preserve">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550E0"/>
    <w:multiLevelType w:val="hybridMultilevel"/>
    <w:tmpl w:val="D3388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C3375"/>
    <w:multiLevelType w:val="hybridMultilevel"/>
    <w:tmpl w:val="AD7C1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F6C32"/>
    <w:multiLevelType w:val="hybridMultilevel"/>
    <w:tmpl w:val="327E5C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9DB1BF8"/>
    <w:multiLevelType w:val="hybridMultilevel"/>
    <w:tmpl w:val="63FC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87F4B"/>
    <w:multiLevelType w:val="hybridMultilevel"/>
    <w:tmpl w:val="F97CBC56"/>
    <w:lvl w:ilvl="0" w:tplc="BE16E40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7A9B5FC2"/>
    <w:multiLevelType w:val="multilevel"/>
    <w:tmpl w:val="9F5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12616"/>
    <w:multiLevelType w:val="hybridMultilevel"/>
    <w:tmpl w:val="AB86D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860173">
    <w:abstractNumId w:val="4"/>
  </w:num>
  <w:num w:numId="2" w16cid:durableId="92556740">
    <w:abstractNumId w:val="1"/>
  </w:num>
  <w:num w:numId="3" w16cid:durableId="670304281">
    <w:abstractNumId w:val="0"/>
  </w:num>
  <w:num w:numId="4" w16cid:durableId="1954089915">
    <w:abstractNumId w:val="3"/>
  </w:num>
  <w:num w:numId="5" w16cid:durableId="412975002">
    <w:abstractNumId w:val="6"/>
  </w:num>
  <w:num w:numId="6" w16cid:durableId="361134414">
    <w:abstractNumId w:val="5"/>
  </w:num>
  <w:num w:numId="7" w16cid:durableId="479806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53"/>
    <w:rsid w:val="00003DE3"/>
    <w:rsid w:val="00006686"/>
    <w:rsid w:val="000118F8"/>
    <w:rsid w:val="00021A0F"/>
    <w:rsid w:val="00023CBB"/>
    <w:rsid w:val="00050921"/>
    <w:rsid w:val="00060059"/>
    <w:rsid w:val="0006555A"/>
    <w:rsid w:val="000972BE"/>
    <w:rsid w:val="000A6117"/>
    <w:rsid w:val="000B130E"/>
    <w:rsid w:val="000C007C"/>
    <w:rsid w:val="000C6DB0"/>
    <w:rsid w:val="000D3511"/>
    <w:rsid w:val="00100371"/>
    <w:rsid w:val="00114E43"/>
    <w:rsid w:val="00114F92"/>
    <w:rsid w:val="00140CE0"/>
    <w:rsid w:val="001C185E"/>
    <w:rsid w:val="001D2622"/>
    <w:rsid w:val="001E28E1"/>
    <w:rsid w:val="001E6F35"/>
    <w:rsid w:val="00200C5F"/>
    <w:rsid w:val="00236CD4"/>
    <w:rsid w:val="00251DD5"/>
    <w:rsid w:val="00260E7E"/>
    <w:rsid w:val="0026600A"/>
    <w:rsid w:val="00275EE5"/>
    <w:rsid w:val="0027628C"/>
    <w:rsid w:val="002843F1"/>
    <w:rsid w:val="002B3522"/>
    <w:rsid w:val="002D5CA0"/>
    <w:rsid w:val="002E16A4"/>
    <w:rsid w:val="002E47B8"/>
    <w:rsid w:val="002F02C5"/>
    <w:rsid w:val="002F6BD0"/>
    <w:rsid w:val="00327E81"/>
    <w:rsid w:val="00347812"/>
    <w:rsid w:val="003701E1"/>
    <w:rsid w:val="003862B2"/>
    <w:rsid w:val="003A5469"/>
    <w:rsid w:val="003C3B18"/>
    <w:rsid w:val="003F44F2"/>
    <w:rsid w:val="004005C4"/>
    <w:rsid w:val="00411C7A"/>
    <w:rsid w:val="00412E39"/>
    <w:rsid w:val="00440578"/>
    <w:rsid w:val="0046503F"/>
    <w:rsid w:val="0049412B"/>
    <w:rsid w:val="004A13CC"/>
    <w:rsid w:val="004A3CAD"/>
    <w:rsid w:val="004D6368"/>
    <w:rsid w:val="004E7A04"/>
    <w:rsid w:val="00517850"/>
    <w:rsid w:val="005328EB"/>
    <w:rsid w:val="00577BBB"/>
    <w:rsid w:val="00593ADC"/>
    <w:rsid w:val="005A2156"/>
    <w:rsid w:val="005C0709"/>
    <w:rsid w:val="005E5695"/>
    <w:rsid w:val="005F09EB"/>
    <w:rsid w:val="00622458"/>
    <w:rsid w:val="00660745"/>
    <w:rsid w:val="0067798F"/>
    <w:rsid w:val="00680BEF"/>
    <w:rsid w:val="00687D45"/>
    <w:rsid w:val="006A51BA"/>
    <w:rsid w:val="006A5236"/>
    <w:rsid w:val="006B1153"/>
    <w:rsid w:val="006D3A6F"/>
    <w:rsid w:val="006D672B"/>
    <w:rsid w:val="006F3599"/>
    <w:rsid w:val="00711AE4"/>
    <w:rsid w:val="007261A5"/>
    <w:rsid w:val="00736F65"/>
    <w:rsid w:val="007453B2"/>
    <w:rsid w:val="00787AE1"/>
    <w:rsid w:val="007A54E2"/>
    <w:rsid w:val="007B77E5"/>
    <w:rsid w:val="007C7CDA"/>
    <w:rsid w:val="007D4A40"/>
    <w:rsid w:val="007E4AA1"/>
    <w:rsid w:val="007E5875"/>
    <w:rsid w:val="007F01F9"/>
    <w:rsid w:val="00811DC0"/>
    <w:rsid w:val="00894228"/>
    <w:rsid w:val="008A3EAC"/>
    <w:rsid w:val="008E6E21"/>
    <w:rsid w:val="009165B6"/>
    <w:rsid w:val="00921C0D"/>
    <w:rsid w:val="0097031B"/>
    <w:rsid w:val="00970E62"/>
    <w:rsid w:val="0097129C"/>
    <w:rsid w:val="009712C8"/>
    <w:rsid w:val="00987DB9"/>
    <w:rsid w:val="00992382"/>
    <w:rsid w:val="009D0D82"/>
    <w:rsid w:val="009F7881"/>
    <w:rsid w:val="00A306C7"/>
    <w:rsid w:val="00AA3362"/>
    <w:rsid w:val="00AC1D0B"/>
    <w:rsid w:val="00AD7E53"/>
    <w:rsid w:val="00B304FE"/>
    <w:rsid w:val="00B363AF"/>
    <w:rsid w:val="00B436E1"/>
    <w:rsid w:val="00B60446"/>
    <w:rsid w:val="00B64BB4"/>
    <w:rsid w:val="00B74356"/>
    <w:rsid w:val="00B77BF5"/>
    <w:rsid w:val="00B84A09"/>
    <w:rsid w:val="00BA3523"/>
    <w:rsid w:val="00BB73F8"/>
    <w:rsid w:val="00BD5666"/>
    <w:rsid w:val="00BE3C59"/>
    <w:rsid w:val="00C2715C"/>
    <w:rsid w:val="00C356DC"/>
    <w:rsid w:val="00C412E7"/>
    <w:rsid w:val="00C50EE9"/>
    <w:rsid w:val="00C5769C"/>
    <w:rsid w:val="00C60A34"/>
    <w:rsid w:val="00C60F37"/>
    <w:rsid w:val="00C8051B"/>
    <w:rsid w:val="00C866BC"/>
    <w:rsid w:val="00CA0EA7"/>
    <w:rsid w:val="00CA15B6"/>
    <w:rsid w:val="00CA30EF"/>
    <w:rsid w:val="00CE24AD"/>
    <w:rsid w:val="00CE64CA"/>
    <w:rsid w:val="00CF3BAE"/>
    <w:rsid w:val="00CF3D59"/>
    <w:rsid w:val="00D06AA0"/>
    <w:rsid w:val="00D321B9"/>
    <w:rsid w:val="00D548D0"/>
    <w:rsid w:val="00D573FE"/>
    <w:rsid w:val="00D80BFD"/>
    <w:rsid w:val="00D871D9"/>
    <w:rsid w:val="00D97D91"/>
    <w:rsid w:val="00DA00C3"/>
    <w:rsid w:val="00DB339A"/>
    <w:rsid w:val="00DC1117"/>
    <w:rsid w:val="00DD0820"/>
    <w:rsid w:val="00DE506F"/>
    <w:rsid w:val="00E363F6"/>
    <w:rsid w:val="00E5780F"/>
    <w:rsid w:val="00E57891"/>
    <w:rsid w:val="00E75247"/>
    <w:rsid w:val="00E77A76"/>
    <w:rsid w:val="00E900CD"/>
    <w:rsid w:val="00E90370"/>
    <w:rsid w:val="00EA6F6C"/>
    <w:rsid w:val="00ED38C1"/>
    <w:rsid w:val="00EF3F4E"/>
    <w:rsid w:val="00F0456C"/>
    <w:rsid w:val="00F12AC6"/>
    <w:rsid w:val="00F215D3"/>
    <w:rsid w:val="00F32A8A"/>
    <w:rsid w:val="00F37A97"/>
    <w:rsid w:val="00F518B6"/>
    <w:rsid w:val="00F60B35"/>
    <w:rsid w:val="00F60B65"/>
    <w:rsid w:val="00FA1094"/>
    <w:rsid w:val="00FA7F27"/>
    <w:rsid w:val="00FE2C45"/>
    <w:rsid w:val="00FE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FFA1D"/>
  <w15:docId w15:val="{1158B1E8-B286-4CCF-987E-2F285A2A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0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0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A3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30EF"/>
  </w:style>
  <w:style w:type="paragraph" w:styleId="Footer">
    <w:name w:val="footer"/>
    <w:basedOn w:val="Normal"/>
    <w:link w:val="FooterChar"/>
    <w:uiPriority w:val="99"/>
    <w:semiHidden/>
    <w:unhideWhenUsed/>
    <w:rsid w:val="00CA3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30EF"/>
  </w:style>
  <w:style w:type="paragraph" w:styleId="ListParagraph">
    <w:name w:val="List Paragraph"/>
    <w:basedOn w:val="Normal"/>
    <w:uiPriority w:val="34"/>
    <w:qFormat/>
    <w:rsid w:val="004005C4"/>
    <w:pPr>
      <w:widowControl w:val="0"/>
      <w:ind w:left="720"/>
      <w:contextualSpacing/>
    </w:pPr>
    <w:rPr>
      <w:snapToGrid w:val="0"/>
      <w:sz w:val="24"/>
    </w:rPr>
  </w:style>
  <w:style w:type="table" w:styleId="TableGrid">
    <w:name w:val="Table Grid"/>
    <w:basedOn w:val="TableNormal"/>
    <w:uiPriority w:val="59"/>
    <w:rsid w:val="00E7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6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1206">
              <w:marLeft w:val="39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8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%20Onachilla\AppData\Roaming\Microsoft\Templates\Savannah%20Tank%20Letterhead%20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E1BB35C3C0E64D86D17DD80A534959" ma:contentTypeVersion="0" ma:contentTypeDescription="Create a new document." ma:contentTypeScope="" ma:versionID="d879fecbd5adba2eaddf060c564771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6b307a114130496af9f6a0c825fc95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6F3E69-0452-4833-91E1-4700D72417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BB756D-2989-4F5B-B8EA-2A4797EFB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52C660-D13D-46D7-A954-5A5E7DF640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0C810E-B5D4-4C83-9945-AD801FE16E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Savannah Tank Letterhead v4</Template>
  <TotalTime>7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Onachilla</dc:creator>
  <cp:lastModifiedBy>John Corwin</cp:lastModifiedBy>
  <cp:revision>3</cp:revision>
  <cp:lastPrinted>2023-06-05T17:15:00Z</cp:lastPrinted>
  <dcterms:created xsi:type="dcterms:W3CDTF">2025-12-08T16:56:00Z</dcterms:created>
  <dcterms:modified xsi:type="dcterms:W3CDTF">2026-01-05T13:50:00Z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0x01010014E1BB35C3C0E64D86D17DD80A534959</vt:lpwstr>
  </property>
</Properties>
</file>